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16E665FB" w:rsidR="003E1D56" w:rsidRDefault="00856BCF" w:rsidP="00856BC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KOJIMA PRODUCTIONS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Style w:val="TitleChar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572635BD" w:rsidR="003E1D56" w:rsidRDefault="00383A5B" w:rsidP="00D42D8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83A5B">
                      <w:rPr>
                        <w:rStyle w:val="TitleChar"/>
                      </w:rPr>
                      <w:t xml:space="preserve">Metal </w:t>
                    </w:r>
                    <w:r w:rsidR="00D42D8E">
                      <w:rPr>
                        <w:rStyle w:val="TitleChar"/>
                      </w:rPr>
                      <w:t>Jump X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63D4DBC6" w:rsidR="003E1D56" w:rsidRPr="003E1D56" w:rsidRDefault="009A1DDC" w:rsidP="00D42D8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Style w:val="SubtitleChar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>
                    <w:rPr>
                      <w:rStyle w:val="SubtitleChar"/>
                    </w:rPr>
                  </w:sdtEndPr>
                  <w:sdtContent>
                    <w:r w:rsidR="00D42D8E">
                      <w:rPr>
                        <w:rStyle w:val="SubtitleChar"/>
                      </w:rPr>
                      <w:t>An action platformer</w:t>
                    </w:r>
                    <w:r w:rsidR="002D62CF">
                      <w:rPr>
                        <w:rStyle w:val="SubtitleChar"/>
                      </w:rPr>
                      <w:t xml:space="preserve"> game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6AC5D646" w:rsidR="003E1D56" w:rsidRPr="003E1D56" w:rsidRDefault="00677F4E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1.1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0ADB25C3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2D62CF">
                  <w:t>Kojima Productions</w:t>
                </w:r>
                <w:r>
                  <w:t>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184C6C9C" w:rsidR="003E1D56" w:rsidRPr="003E1D56" w:rsidRDefault="002D62CF" w:rsidP="002D62CF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Trung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 Le - 101264698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65DBDCDA" w:rsidR="003E1D56" w:rsidRDefault="00B27675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5047D345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-5970905</wp:posOffset>
                    </wp:positionV>
                    <wp:extent cx="2353310" cy="1400175"/>
                    <wp:effectExtent l="0" t="0" r="3810" b="952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400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64FD22E6" w:rsidR="00EE29C1" w:rsidRPr="003E1D56" w:rsidRDefault="00EE29C1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1BA583A1" wp14:editId="1F5D1FC2">
                                      <wp:extent cx="1516380" cy="1516380"/>
                                      <wp:effectExtent l="0" t="0" r="7620" b="762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Kojima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516462" cy="15164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70.15pt;width:185.3pt;height:11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" stroked="f">
                    <v:textbox>
                      <w:txbxContent>
                        <w:p w14:paraId="08B81331" w14:textId="64FD22E6" w:rsidR="00EE29C1" w:rsidRPr="003E1D56" w:rsidRDefault="00EE29C1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 wp14:anchorId="1BA583A1" wp14:editId="1F5D1FC2">
                                <wp:extent cx="1516380" cy="1516380"/>
                                <wp:effectExtent l="0" t="0" r="7620" b="762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Kojima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516462" cy="15164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08B812C4" w14:textId="0408EF95"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1C125A10" w:rsidR="003E1D56" w:rsidRPr="003E1D56" w:rsidRDefault="00677F4E" w:rsidP="00677F4E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December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12</w:t>
                </w:r>
                <w:r w:rsidRPr="00677F4E">
                  <w:rPr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21BBC">
                  <w:rPr>
                    <w:sz w:val="24"/>
                    <w:szCs w:val="24"/>
                  </w:rPr>
                  <w:t>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889804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6F7AD9" w14:textId="02392637" w:rsidR="00B27675" w:rsidRDefault="00B27675">
          <w:pPr>
            <w:pStyle w:val="TOCHeading"/>
          </w:pPr>
          <w:r>
            <w:t>Contents</w:t>
          </w:r>
        </w:p>
        <w:p w14:paraId="7DC989CF" w14:textId="21E6175E" w:rsidR="009878CF" w:rsidRDefault="00B27675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05198" w:history="1">
            <w:r w:rsidR="009878CF" w:rsidRPr="00974E8C">
              <w:rPr>
                <w:rStyle w:val="Hyperlink"/>
                <w:noProof/>
              </w:rPr>
              <w:t>1. Detailed Game Description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_Toc86005198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4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37B8B99E" w14:textId="0D0CC6EC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199" w:history="1">
            <w:r w:rsidR="009878CF" w:rsidRPr="00974E8C">
              <w:rPr>
                <w:rStyle w:val="Hyperlink"/>
                <w:noProof/>
              </w:rPr>
              <w:t>2. Controls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_Toc86005199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4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44B5C022" w14:textId="20DF5811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0" w:history="1">
            <w:r w:rsidR="009878CF" w:rsidRPr="00974E8C">
              <w:rPr>
                <w:rStyle w:val="Hyperlink"/>
                <w:noProof/>
              </w:rPr>
              <w:t>3. Interface Sketches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_Toc86005200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5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0B98BB1C" w14:textId="03D7DB19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1" w:history="1">
            <w:r w:rsidR="009878CF" w:rsidRPr="00974E8C">
              <w:rPr>
                <w:rStyle w:val="Hyperlink"/>
                <w:noProof/>
              </w:rPr>
              <w:t>4. Screen Descriptions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_Toc86005201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7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7D4EE414" w14:textId="32BE391F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2" w:history="1">
            <w:r w:rsidR="009878CF" w:rsidRPr="00974E8C">
              <w:rPr>
                <w:rStyle w:val="Hyperlink"/>
                <w:noProof/>
              </w:rPr>
              <w:t>5. Game World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_Toc86005202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9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5690DB56" w14:textId="63B17251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3" w:history="1">
            <w:r w:rsidR="009878CF" w:rsidRPr="00974E8C">
              <w:rPr>
                <w:rStyle w:val="Hyperlink"/>
                <w:noProof/>
              </w:rPr>
              <w:t>6. Levels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_Toc86005203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9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0E3B46B1" w14:textId="473C5AFB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4" w:history="1">
            <w:r w:rsidR="009878CF" w:rsidRPr="00974E8C">
              <w:rPr>
                <w:rStyle w:val="Hyperlink"/>
                <w:noProof/>
              </w:rPr>
              <w:t>7. Characters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_Toc86005204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10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13139C9E" w14:textId="683FDDC1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5" w:history="1">
            <w:r w:rsidR="009878CF" w:rsidRPr="00974E8C">
              <w:rPr>
                <w:rStyle w:val="Hyperlink"/>
                <w:noProof/>
              </w:rPr>
              <w:t>8. Enemies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_Toc86005205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10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726C023B" w14:textId="66F0A9D9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6" w:history="1">
            <w:r w:rsidR="009878CF" w:rsidRPr="00974E8C">
              <w:rPr>
                <w:rStyle w:val="Hyperlink"/>
                <w:noProof/>
              </w:rPr>
              <w:t>9. Weapons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_Toc86005206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349E916A" w14:textId="213EC9B6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7" w:history="1">
            <w:r w:rsidR="009878CF" w:rsidRPr="00974E8C">
              <w:rPr>
                <w:rStyle w:val="Hyperlink"/>
                <w:noProof/>
              </w:rPr>
              <w:t>10. Scoring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_Toc86005207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423D4C46" w14:textId="22D71D02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8" w:history="1">
            <w:r w:rsidR="009878CF" w:rsidRPr="00974E8C">
              <w:rPr>
                <w:rStyle w:val="Hyperlink"/>
                <w:noProof/>
              </w:rPr>
              <w:t>11. Sound Index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_Toc86005208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44A3FF2F" w14:textId="134FBC88" w:rsidR="009878CF" w:rsidRDefault="009A1DDC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86005209" w:history="1">
            <w:r w:rsidR="009878CF" w:rsidRPr="00974E8C">
              <w:rPr>
                <w:rStyle w:val="Hyperlink"/>
                <w:noProof/>
              </w:rPr>
              <w:t>12. Art / Multimedia Index</w:t>
            </w:r>
            <w:r w:rsidR="009878CF">
              <w:rPr>
                <w:noProof/>
                <w:webHidden/>
              </w:rPr>
              <w:tab/>
            </w:r>
            <w:r w:rsidR="009878CF">
              <w:rPr>
                <w:noProof/>
                <w:webHidden/>
              </w:rPr>
              <w:fldChar w:fldCharType="begin"/>
            </w:r>
            <w:r w:rsidR="009878CF">
              <w:rPr>
                <w:noProof/>
                <w:webHidden/>
              </w:rPr>
              <w:instrText xml:space="preserve"> PAGEREF _Toc86005209 \h </w:instrText>
            </w:r>
            <w:r w:rsidR="009878CF">
              <w:rPr>
                <w:noProof/>
                <w:webHidden/>
              </w:rPr>
            </w:r>
            <w:r w:rsidR="009878CF">
              <w:rPr>
                <w:noProof/>
                <w:webHidden/>
              </w:rPr>
              <w:fldChar w:fldCharType="separate"/>
            </w:r>
            <w:r w:rsidR="009878CF">
              <w:rPr>
                <w:noProof/>
                <w:webHidden/>
              </w:rPr>
              <w:t>11</w:t>
            </w:r>
            <w:r w:rsidR="009878CF">
              <w:rPr>
                <w:noProof/>
                <w:webHidden/>
              </w:rPr>
              <w:fldChar w:fldCharType="end"/>
            </w:r>
          </w:hyperlink>
        </w:p>
        <w:p w14:paraId="08B812CA" w14:textId="7B8022F2" w:rsidR="009A4D42" w:rsidRPr="00B27675" w:rsidRDefault="00B27675" w:rsidP="00B27675">
          <w:r>
            <w:rPr>
              <w:b/>
              <w:bCs/>
              <w:noProof/>
            </w:rPr>
            <w:fldChar w:fldCharType="end"/>
          </w:r>
        </w:p>
      </w:sdtContent>
    </w:sdt>
    <w:p w14:paraId="08B812CB" w14:textId="77777777"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C" w14:textId="77777777" w:rsidR="00EE29C1" w:rsidRPr="00835F29" w:rsidRDefault="009A4D42" w:rsidP="009A4D42">
      <w:pPr>
        <w:jc w:val="center"/>
        <w:rPr>
          <w:b/>
          <w:u w:val="single"/>
        </w:rPr>
      </w:pPr>
      <w:r w:rsidRPr="00835F29">
        <w:rPr>
          <w:b/>
          <w:u w:val="single"/>
        </w:rPr>
        <w:lastRenderedPageBreak/>
        <w:t>Version History</w:t>
      </w:r>
    </w:p>
    <w:p w14:paraId="08B812CD" w14:textId="6F770DEC" w:rsidR="009A4D42" w:rsidRDefault="00C9166E" w:rsidP="00C9166E">
      <w:pPr>
        <w:pStyle w:val="ListParagraph"/>
        <w:numPr>
          <w:ilvl w:val="0"/>
          <w:numId w:val="4"/>
        </w:numPr>
      </w:pPr>
      <w:r w:rsidRPr="00835F29">
        <w:t>1.0 – Initial proposal</w:t>
      </w:r>
    </w:p>
    <w:p w14:paraId="455E1597" w14:textId="6BD1A568" w:rsidR="00677F4E" w:rsidRDefault="00677F4E" w:rsidP="00C9166E">
      <w:pPr>
        <w:pStyle w:val="ListParagraph"/>
        <w:numPr>
          <w:ilvl w:val="0"/>
          <w:numId w:val="4"/>
        </w:numPr>
      </w:pPr>
      <w:r>
        <w:t>1.1 – Finished Level 1</w:t>
      </w:r>
    </w:p>
    <w:p w14:paraId="79B8E253" w14:textId="77777777" w:rsidR="00677F4E" w:rsidRPr="00835F29" w:rsidRDefault="00677F4E" w:rsidP="00C9166E">
      <w:pPr>
        <w:pStyle w:val="ListParagraph"/>
        <w:numPr>
          <w:ilvl w:val="0"/>
          <w:numId w:val="4"/>
        </w:numPr>
      </w:pPr>
    </w:p>
    <w:p w14:paraId="08B812CE" w14:textId="77777777" w:rsidR="009A4D42" w:rsidRPr="00835F29" w:rsidRDefault="009A4D42">
      <w:r w:rsidRPr="00835F29">
        <w:br w:type="page"/>
      </w:r>
    </w:p>
    <w:p w14:paraId="08B812D2" w14:textId="45C4C014" w:rsidR="00BF4089" w:rsidRDefault="00C9166E" w:rsidP="00C9166E">
      <w:pPr>
        <w:pStyle w:val="Heading1"/>
        <w:numPr>
          <w:ilvl w:val="0"/>
          <w:numId w:val="2"/>
        </w:numPr>
      </w:pPr>
      <w:bookmarkStart w:id="0" w:name="_Toc86005198"/>
      <w:r w:rsidRPr="00C9166E">
        <w:lastRenderedPageBreak/>
        <w:t>Detailed Game Description</w:t>
      </w:r>
      <w:bookmarkEnd w:id="0"/>
    </w:p>
    <w:p w14:paraId="08B812D4" w14:textId="2CAAD32C" w:rsidR="00686D09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Metal </w:t>
      </w:r>
      <w:r w:rsidR="00F81C05">
        <w:t xml:space="preserve">Jump X is an action </w:t>
      </w:r>
      <w:r w:rsidRPr="00835F29">
        <w:t>platformer mobile game inspired by the Metal Slug series.</w:t>
      </w:r>
    </w:p>
    <w:p w14:paraId="45C0152D" w14:textId="4C26A1E0" w:rsidR="00EE29C1" w:rsidRPr="00835F29" w:rsidRDefault="00EE29C1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Player controls a high tech </w:t>
      </w:r>
      <w:proofErr w:type="spellStart"/>
      <w:r w:rsidRPr="00835F29">
        <w:t>mech</w:t>
      </w:r>
      <w:proofErr w:type="spellEnd"/>
      <w:r w:rsidRPr="00835F29">
        <w:t xml:space="preserve"> suit to go through the jungle &amp; fight robots + monsters.</w:t>
      </w:r>
    </w:p>
    <w:p w14:paraId="2ACB69F6" w14:textId="207B432B" w:rsidR="00C9166E" w:rsidRPr="00835F29" w:rsidRDefault="00C9166E" w:rsidP="00C9166E">
      <w:pPr>
        <w:pStyle w:val="ListParagraph"/>
        <w:numPr>
          <w:ilvl w:val="0"/>
          <w:numId w:val="5"/>
        </w:numPr>
        <w:rPr>
          <w:b/>
        </w:rPr>
      </w:pPr>
      <w:r w:rsidRPr="00835F29">
        <w:t>The player will move via an on-screen joystick, with 1 button to shoot &amp; 1 to jump.</w:t>
      </w:r>
    </w:p>
    <w:p w14:paraId="78C8FE8A" w14:textId="1EB9D0AC" w:rsidR="006A1DBB" w:rsidRPr="00835F29" w:rsidRDefault="00C9166E" w:rsidP="006A1DBB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Player will need to run, jump, and navigate to avoid bullets &amp; traps, while aiming to defeat enemies for scores &amp; gain </w:t>
      </w:r>
      <w:proofErr w:type="spellStart"/>
      <w:r w:rsidRPr="00835F29">
        <w:t>powerups</w:t>
      </w:r>
      <w:proofErr w:type="spellEnd"/>
      <w:r w:rsidRPr="00835F29">
        <w:t>/healing items.</w:t>
      </w:r>
    </w:p>
    <w:p w14:paraId="4509DF3D" w14:textId="437395A8" w:rsidR="00561447" w:rsidRPr="00F81C05" w:rsidRDefault="00912407" w:rsidP="00F81C05">
      <w:pPr>
        <w:pStyle w:val="ListParagraph"/>
        <w:numPr>
          <w:ilvl w:val="0"/>
          <w:numId w:val="5"/>
        </w:numPr>
        <w:rPr>
          <w:b/>
        </w:rPr>
      </w:pPr>
      <w:r w:rsidRPr="00835F29">
        <w:t xml:space="preserve">GitHub: </w:t>
      </w:r>
      <w:hyperlink r:id="rId13" w:history="1">
        <w:r w:rsidR="00F81C05" w:rsidRPr="005D6E82">
          <w:rPr>
            <w:rStyle w:val="Hyperlink"/>
          </w:rPr>
          <w:t>https://github.com/KojimaMcMaple/GAME-2014_A2</w:t>
        </w:r>
      </w:hyperlink>
    </w:p>
    <w:p w14:paraId="311501F2" w14:textId="77777777" w:rsidR="00F81C05" w:rsidRPr="00835F29" w:rsidRDefault="00F81C05" w:rsidP="00F81C05">
      <w:pPr>
        <w:pStyle w:val="ListParagraph"/>
        <w:rPr>
          <w:b/>
        </w:rPr>
      </w:pPr>
    </w:p>
    <w:p w14:paraId="08B812D5" w14:textId="1AFC430C" w:rsidR="009F6693" w:rsidRPr="008C6B2D" w:rsidRDefault="00C9166E" w:rsidP="00B27675">
      <w:pPr>
        <w:pStyle w:val="Heading1"/>
        <w:numPr>
          <w:ilvl w:val="0"/>
          <w:numId w:val="2"/>
        </w:numPr>
      </w:pPr>
      <w:bookmarkStart w:id="1" w:name="_Toc86005199"/>
      <w:r>
        <w:t>Controls</w:t>
      </w:r>
      <w:bookmarkEnd w:id="1"/>
    </w:p>
    <w:p w14:paraId="08B812D7" w14:textId="66449D72" w:rsidR="00686D09" w:rsidRPr="00835F29" w:rsidRDefault="00C9166E" w:rsidP="00686D09">
      <w:pPr>
        <w:pStyle w:val="ListParagraph"/>
        <w:numPr>
          <w:ilvl w:val="0"/>
          <w:numId w:val="5"/>
        </w:numPr>
        <w:rPr>
          <w:b/>
        </w:rPr>
      </w:pPr>
      <w:r w:rsidRPr="00835F29">
        <w:t>The player will move via an on-screen joystick, with 1 button to shoot &amp; 1 to jump.</w:t>
      </w:r>
    </w:p>
    <w:p w14:paraId="7159000B" w14:textId="1CE045C5" w:rsidR="00C9166E" w:rsidRPr="00C9166E" w:rsidRDefault="00677F4E" w:rsidP="00C9166E">
      <w:pPr>
        <w:pStyle w:val="ListParagraph"/>
        <w:rPr>
          <w:b/>
          <w:sz w:val="24"/>
          <w:szCs w:val="24"/>
        </w:rPr>
      </w:pPr>
      <w:r>
        <w:pict w14:anchorId="1FDCE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202pt">
            <v:imagedata r:id="rId14" o:title="Unity_G0FQ1FpomM"/>
          </v:shape>
        </w:pict>
      </w:r>
    </w:p>
    <w:p w14:paraId="533B801F" w14:textId="77777777" w:rsidR="00EE29C1" w:rsidRDefault="00EE29C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08B812D8" w14:textId="2FE0842D" w:rsidR="00BF4089" w:rsidRPr="00B27675" w:rsidRDefault="00C9166E" w:rsidP="00C9166E">
      <w:pPr>
        <w:pStyle w:val="Heading1"/>
        <w:numPr>
          <w:ilvl w:val="0"/>
          <w:numId w:val="2"/>
        </w:numPr>
        <w:rPr>
          <w:i/>
        </w:rPr>
      </w:pPr>
      <w:bookmarkStart w:id="2" w:name="_Toc86005200"/>
      <w:r w:rsidRPr="00C9166E">
        <w:lastRenderedPageBreak/>
        <w:t>Interface Sketches</w:t>
      </w:r>
      <w:bookmarkEnd w:id="2"/>
      <w:r w:rsidR="003E1D34" w:rsidRPr="00B27675">
        <w:t xml:space="preserve"> </w:t>
      </w:r>
    </w:p>
    <w:p w14:paraId="08B812D9" w14:textId="2E3ED309" w:rsidR="009F6693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Created in Unity with appropriate settings.</w:t>
      </w:r>
    </w:p>
    <w:p w14:paraId="3B32DD08" w14:textId="2F65F456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Menu Screen:</w:t>
      </w:r>
    </w:p>
    <w:p w14:paraId="755B643A" w14:textId="13AB7C9F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34D8A080" wp14:editId="3BBCB68E">
            <wp:extent cx="5943600" cy="3020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B6B" w14:textId="77777777" w:rsidR="00EE29C1" w:rsidRPr="00835F29" w:rsidRDefault="00EE29C1" w:rsidP="00EE29C1">
      <w:pPr>
        <w:ind w:left="360"/>
      </w:pPr>
    </w:p>
    <w:p w14:paraId="1181A247" w14:textId="5B4E5044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Instructions Screen:</w:t>
      </w:r>
    </w:p>
    <w:p w14:paraId="666A1DD6" w14:textId="3DE81C5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480BC239" wp14:editId="25C5E0F2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974" w14:textId="77777777" w:rsidR="00EE29C1" w:rsidRPr="00835F29" w:rsidRDefault="00EE29C1" w:rsidP="00EE29C1">
      <w:pPr>
        <w:ind w:left="360"/>
      </w:pPr>
    </w:p>
    <w:p w14:paraId="0F50708A" w14:textId="603F59EB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lastRenderedPageBreak/>
        <w:t>Gameplay Screen:</w:t>
      </w:r>
    </w:p>
    <w:p w14:paraId="79697C50" w14:textId="5E502B17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4491F65C" wp14:editId="5BF3CA7F">
            <wp:extent cx="5943600" cy="3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E7A" w14:textId="77777777" w:rsidR="00EE29C1" w:rsidRPr="00835F29" w:rsidRDefault="00EE29C1" w:rsidP="00EE29C1">
      <w:pPr>
        <w:ind w:left="360"/>
      </w:pPr>
    </w:p>
    <w:p w14:paraId="13128BB6" w14:textId="0C84B89F" w:rsidR="00C9166E" w:rsidRPr="00835F29" w:rsidRDefault="00C9166E" w:rsidP="00C9166E">
      <w:pPr>
        <w:pStyle w:val="ListParagraph"/>
        <w:numPr>
          <w:ilvl w:val="0"/>
          <w:numId w:val="5"/>
        </w:numPr>
        <w:rPr>
          <w:i/>
        </w:rPr>
      </w:pPr>
      <w:r w:rsidRPr="00835F29">
        <w:t>Game Over Screen:</w:t>
      </w:r>
    </w:p>
    <w:p w14:paraId="08B812DA" w14:textId="58F7C2B1" w:rsidR="00686D09" w:rsidRPr="00EE29C1" w:rsidRDefault="002E5A2F" w:rsidP="00EE29C1">
      <w:pPr>
        <w:ind w:left="360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3F4F710" wp14:editId="44039E85">
            <wp:extent cx="5943600" cy="3020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B" w14:textId="5A3C4308" w:rsidR="00BF4089" w:rsidRDefault="00EE29C1" w:rsidP="00EE29C1">
      <w:pPr>
        <w:pStyle w:val="Heading1"/>
        <w:numPr>
          <w:ilvl w:val="0"/>
          <w:numId w:val="2"/>
        </w:numPr>
      </w:pPr>
      <w:bookmarkStart w:id="3" w:name="_Toc86005201"/>
      <w:r w:rsidRPr="00EE29C1">
        <w:t>Screen Descriptions</w:t>
      </w:r>
      <w:bookmarkEnd w:id="3"/>
    </w:p>
    <w:p w14:paraId="75072BE7" w14:textId="4DECE396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Menu Screen:</w:t>
      </w:r>
    </w:p>
    <w:p w14:paraId="13E3CDBB" w14:textId="42C6CC2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Start Game: Launch the game</w:t>
      </w:r>
    </w:p>
    <w:p w14:paraId="5F932F7D" w14:textId="53EC735F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How To Play: Open control scheme</w:t>
      </w:r>
    </w:p>
    <w:p w14:paraId="3112E1EC" w14:textId="4C0B00A2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lastRenderedPageBreak/>
        <w:t>Quit: Exit application</w:t>
      </w:r>
    </w:p>
    <w:p w14:paraId="2F2C3182" w14:textId="07710150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154C035A" wp14:editId="7DAB782D">
            <wp:extent cx="5943600" cy="302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13FB" w14:textId="77777777" w:rsidR="00EE29C1" w:rsidRPr="00835F29" w:rsidRDefault="00EE29C1" w:rsidP="00EE29C1">
      <w:pPr>
        <w:ind w:left="360"/>
      </w:pPr>
    </w:p>
    <w:p w14:paraId="792F5028" w14:textId="7F060392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Instructions Screen:</w:t>
      </w:r>
    </w:p>
    <w:p w14:paraId="24C4001C" w14:textId="75D93797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Details on how to control the character and UI elements</w:t>
      </w:r>
    </w:p>
    <w:p w14:paraId="272315C7" w14:textId="77777777" w:rsidR="00EE29C1" w:rsidRPr="00835F29" w:rsidRDefault="00EE29C1" w:rsidP="00EE29C1">
      <w:pPr>
        <w:ind w:left="360"/>
      </w:pPr>
      <w:r w:rsidRPr="00835F29">
        <w:rPr>
          <w:noProof/>
          <w:lang w:val="en-US" w:eastAsia="en-US"/>
        </w:rPr>
        <w:drawing>
          <wp:inline distT="0" distB="0" distL="0" distR="0" wp14:anchorId="6C6E7129" wp14:editId="63F81C5E">
            <wp:extent cx="5943600" cy="3196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7E4" w14:textId="77777777" w:rsidR="00EE29C1" w:rsidRPr="00835F29" w:rsidRDefault="00EE29C1" w:rsidP="00EE29C1">
      <w:pPr>
        <w:ind w:left="360"/>
      </w:pPr>
    </w:p>
    <w:p w14:paraId="1A5DAC14" w14:textId="1AE1E825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Gameplay Screen:</w:t>
      </w:r>
    </w:p>
    <w:p w14:paraId="67939D9E" w14:textId="447A080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lastRenderedPageBreak/>
        <w:t>Top left: Health bar</w:t>
      </w:r>
    </w:p>
    <w:p w14:paraId="1893466B" w14:textId="7098A782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Top right: Game score</w:t>
      </w:r>
    </w:p>
    <w:p w14:paraId="2B5F2CE0" w14:textId="63FAB60A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Bottom left: On-screen joystick</w:t>
      </w:r>
    </w:p>
    <w:p w14:paraId="24267C0B" w14:textId="4F72995D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Bottom-right: Jump &amp; shoot buttons</w:t>
      </w:r>
    </w:p>
    <w:p w14:paraId="169F423A" w14:textId="585FEAE6" w:rsidR="00EE29C1" w:rsidRPr="00835F29" w:rsidRDefault="002E5A2F" w:rsidP="00EE29C1">
      <w:pPr>
        <w:ind w:left="360"/>
      </w:pPr>
      <w:r>
        <w:rPr>
          <w:noProof/>
          <w:lang w:val="en-US" w:eastAsia="en-US"/>
        </w:rPr>
        <w:drawing>
          <wp:inline distT="0" distB="0" distL="0" distR="0" wp14:anchorId="72C362E7" wp14:editId="49CD966E">
            <wp:extent cx="5943600" cy="3020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5F11" w14:textId="77777777" w:rsidR="00EE29C1" w:rsidRPr="00835F29" w:rsidRDefault="00EE29C1" w:rsidP="00EE29C1">
      <w:pPr>
        <w:ind w:left="360"/>
      </w:pPr>
    </w:p>
    <w:p w14:paraId="339811A1" w14:textId="60436CA6" w:rsidR="00EE29C1" w:rsidRPr="00835F29" w:rsidRDefault="00EE29C1" w:rsidP="00EE29C1">
      <w:pPr>
        <w:pStyle w:val="ListParagraph"/>
        <w:numPr>
          <w:ilvl w:val="0"/>
          <w:numId w:val="5"/>
        </w:numPr>
        <w:rPr>
          <w:i/>
        </w:rPr>
      </w:pPr>
      <w:r w:rsidRPr="00835F29">
        <w:t>Game Over Screen:</w:t>
      </w:r>
    </w:p>
    <w:p w14:paraId="3CE254C0" w14:textId="1E759B21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Restart: Restart the game level</w:t>
      </w:r>
    </w:p>
    <w:p w14:paraId="51DA1414" w14:textId="77777777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How To Play: Open control scheme</w:t>
      </w:r>
    </w:p>
    <w:p w14:paraId="15AC1744" w14:textId="3641244C" w:rsidR="00EE29C1" w:rsidRPr="00835F29" w:rsidRDefault="00EE29C1" w:rsidP="00EE29C1">
      <w:pPr>
        <w:pStyle w:val="ListParagraph"/>
        <w:numPr>
          <w:ilvl w:val="1"/>
          <w:numId w:val="5"/>
        </w:numPr>
        <w:rPr>
          <w:i/>
        </w:rPr>
      </w:pPr>
      <w:r w:rsidRPr="00835F29">
        <w:t>Quit: Exit application</w:t>
      </w:r>
    </w:p>
    <w:p w14:paraId="6BE90A1A" w14:textId="064F01A3" w:rsidR="00EE29C1" w:rsidRPr="00835F29" w:rsidRDefault="002E5A2F" w:rsidP="00EE29C1">
      <w:pPr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1FFE7AFF" wp14:editId="5BACE56B">
            <wp:extent cx="5943600" cy="302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DD" w14:textId="18C9B595" w:rsidR="00686D09" w:rsidRPr="00835F29" w:rsidRDefault="00686D09" w:rsidP="00EE29C1"/>
    <w:p w14:paraId="08B812DE" w14:textId="11D4A8D9" w:rsidR="009F6693" w:rsidRDefault="00EE29C1" w:rsidP="00EE29C1">
      <w:pPr>
        <w:pStyle w:val="Heading1"/>
        <w:numPr>
          <w:ilvl w:val="0"/>
          <w:numId w:val="2"/>
        </w:numPr>
      </w:pPr>
      <w:bookmarkStart w:id="4" w:name="_Toc86005202"/>
      <w:r w:rsidRPr="00EE29C1">
        <w:t>Game World</w:t>
      </w:r>
      <w:bookmarkEnd w:id="4"/>
    </w:p>
    <w:p w14:paraId="3D526092" w14:textId="306F2E3B" w:rsidR="00835B34" w:rsidRPr="00835F29" w:rsidRDefault="00835B34" w:rsidP="00EE29C1">
      <w:pPr>
        <w:pStyle w:val="ListParagraph"/>
        <w:numPr>
          <w:ilvl w:val="0"/>
          <w:numId w:val="5"/>
        </w:numPr>
        <w:rPr>
          <w:b/>
        </w:rPr>
      </w:pPr>
      <w:r w:rsidRPr="00835F29">
        <w:t>The game is set in a fictional modern world, with both advanced futuristic technology and conventional firearms, as well as monsters for variety.</w:t>
      </w:r>
    </w:p>
    <w:p w14:paraId="08B812E0" w14:textId="7ADAF769" w:rsidR="00686D09" w:rsidRPr="00835F29" w:rsidRDefault="00835B34" w:rsidP="00EE29C1">
      <w:pPr>
        <w:pStyle w:val="ListParagraph"/>
        <w:numPr>
          <w:ilvl w:val="0"/>
          <w:numId w:val="5"/>
        </w:numPr>
        <w:rPr>
          <w:b/>
        </w:rPr>
      </w:pPr>
      <w:r w:rsidRPr="00835F29">
        <w:t>The game is set in the jungle environment, with integrated caverns here and there.</w:t>
      </w:r>
    </w:p>
    <w:p w14:paraId="2B57BBC4" w14:textId="15DFE3CD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There will be traps scattered around to challenge the player’s platformer skill.</w:t>
      </w:r>
      <w:bookmarkStart w:id="5" w:name="_GoBack"/>
      <w:bookmarkEnd w:id="5"/>
    </w:p>
    <w:p w14:paraId="08B812E1" w14:textId="2276DB5B" w:rsidR="009F6693" w:rsidRDefault="00835B34" w:rsidP="00835B34">
      <w:pPr>
        <w:pStyle w:val="Heading1"/>
        <w:numPr>
          <w:ilvl w:val="0"/>
          <w:numId w:val="2"/>
        </w:numPr>
      </w:pPr>
      <w:bookmarkStart w:id="6" w:name="_Toc86005203"/>
      <w:r w:rsidRPr="00835B34">
        <w:t>Levels</w:t>
      </w:r>
      <w:bookmarkEnd w:id="6"/>
      <w:r w:rsidRPr="00835B34">
        <w:t xml:space="preserve"> </w:t>
      </w:r>
    </w:p>
    <w:p w14:paraId="08B812E3" w14:textId="2D0785F8" w:rsidR="00686D09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1: Jungle level with light platforming to teach player how to move</w:t>
      </w:r>
    </w:p>
    <w:p w14:paraId="14AB5742" w14:textId="27F33CA0" w:rsidR="006B7E73" w:rsidRDefault="00677F4E" w:rsidP="006B7E73">
      <w:pPr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AD2183" wp14:editId="1910D46B">
            <wp:extent cx="594360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7E19" w14:textId="4679F324" w:rsidR="00677F4E" w:rsidRPr="00835F29" w:rsidRDefault="00677F4E" w:rsidP="006B7E73">
      <w:pPr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4F7182D8" wp14:editId="5401B26C">
            <wp:extent cx="59436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47A4" w14:textId="17982988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2</w:t>
      </w:r>
      <w:r w:rsidR="006B7E73" w:rsidRPr="00835F29">
        <w:t xml:space="preserve"> [TBD]</w:t>
      </w:r>
      <w:r w:rsidRPr="00835F29">
        <w:t>: Cavern level with traps to challenge player, as well as a boss at the end of the level.</w:t>
      </w:r>
    </w:p>
    <w:p w14:paraId="4688FA41" w14:textId="1569C179" w:rsidR="00835B34" w:rsidRPr="00835F29" w:rsidRDefault="00835B34" w:rsidP="00835B34">
      <w:pPr>
        <w:pStyle w:val="ListParagraph"/>
        <w:numPr>
          <w:ilvl w:val="0"/>
          <w:numId w:val="5"/>
        </w:numPr>
        <w:rPr>
          <w:b/>
        </w:rPr>
      </w:pPr>
      <w:r w:rsidRPr="00835F29">
        <w:t>Level 3+</w:t>
      </w:r>
      <w:r w:rsidR="006B7E73" w:rsidRPr="00835F29">
        <w:t xml:space="preserve"> [TBD]</w:t>
      </w:r>
      <w:r w:rsidRPr="00835F29">
        <w:t>: To be decided for future release…</w:t>
      </w:r>
    </w:p>
    <w:p w14:paraId="08B812E4" w14:textId="59A5F4D2" w:rsidR="009F6693" w:rsidRPr="00B27675" w:rsidRDefault="00835B34" w:rsidP="00835B34">
      <w:pPr>
        <w:pStyle w:val="Heading1"/>
        <w:numPr>
          <w:ilvl w:val="0"/>
          <w:numId w:val="2"/>
        </w:numPr>
      </w:pPr>
      <w:bookmarkStart w:id="7" w:name="_Toc86005204"/>
      <w:r w:rsidRPr="00835B34">
        <w:t>Characters</w:t>
      </w:r>
      <w:bookmarkEnd w:id="7"/>
      <w:r w:rsidRPr="00835B34">
        <w:t xml:space="preserve"> </w:t>
      </w:r>
    </w:p>
    <w:p w14:paraId="381B38A3" w14:textId="4DBC2371" w:rsidR="00835B34" w:rsidRPr="00835F29" w:rsidRDefault="00835B34" w:rsidP="00835B34">
      <w:pPr>
        <w:pStyle w:val="ListParagraph"/>
        <w:numPr>
          <w:ilvl w:val="0"/>
          <w:numId w:val="5"/>
        </w:numPr>
      </w:pPr>
      <w:r w:rsidRPr="00835F29">
        <w:t>The protagonist is codenamed SNAKE. He wears an advanced tactical suit with energy weapon and can synergize</w:t>
      </w:r>
      <w:r w:rsidR="005D5FC1" w:rsidRPr="00835F29">
        <w:t xml:space="preserve"> environmental tech to power itself up.</w:t>
      </w:r>
    </w:p>
    <w:p w14:paraId="08B812E7" w14:textId="4817FC08" w:rsidR="00BF4089" w:rsidRPr="00835F29" w:rsidRDefault="00677F4E" w:rsidP="005D5FC1">
      <w:pPr>
        <w:ind w:left="360"/>
      </w:pPr>
      <w:r>
        <w:lastRenderedPageBreak/>
        <w:pict w14:anchorId="6EBB6419">
          <v:shape id="_x0000_i1026" type="#_x0000_t75" style="width:181.35pt;height:181.35pt">
            <v:imagedata r:id="rId21" o:title="player-run-shot-4"/>
          </v:shape>
        </w:pict>
      </w:r>
    </w:p>
    <w:p w14:paraId="08B812E8" w14:textId="0EF849E1" w:rsidR="00BF4089" w:rsidRPr="00BF4089" w:rsidRDefault="005D5FC1" w:rsidP="005D5FC1">
      <w:pPr>
        <w:pStyle w:val="Heading1"/>
        <w:numPr>
          <w:ilvl w:val="0"/>
          <w:numId w:val="2"/>
        </w:numPr>
      </w:pPr>
      <w:bookmarkStart w:id="8" w:name="_Toc86005205"/>
      <w:r w:rsidRPr="005D5FC1">
        <w:t>Enemies</w:t>
      </w:r>
      <w:bookmarkEnd w:id="8"/>
    </w:p>
    <w:p w14:paraId="08B812EA" w14:textId="5366FF29" w:rsidR="00686D09" w:rsidRPr="00835F29" w:rsidRDefault="005D5FC1" w:rsidP="005D5FC1">
      <w:pPr>
        <w:pStyle w:val="ListParagraph"/>
        <w:numPr>
          <w:ilvl w:val="0"/>
          <w:numId w:val="5"/>
        </w:numPr>
        <w:rPr>
          <w:b/>
        </w:rPr>
      </w:pPr>
      <w:r w:rsidRPr="000966D2">
        <w:rPr>
          <w:b/>
        </w:rPr>
        <w:t>Robot</w:t>
      </w:r>
      <w:r w:rsidRPr="00835F29">
        <w:t>: aggressive, use ranged weapon, hard to take down</w:t>
      </w:r>
    </w:p>
    <w:p w14:paraId="3157A422" w14:textId="12F992C0" w:rsidR="006B7E73" w:rsidRPr="00835F29" w:rsidRDefault="006B7E73" w:rsidP="006B7E73">
      <w:pPr>
        <w:pStyle w:val="ListParagraph"/>
        <w:numPr>
          <w:ilvl w:val="1"/>
          <w:numId w:val="5"/>
        </w:numPr>
        <w:rPr>
          <w:b/>
        </w:rPr>
      </w:pPr>
      <w:r w:rsidRPr="00835F29">
        <w:t>Idle when nothing in field of view</w:t>
      </w:r>
    </w:p>
    <w:p w14:paraId="0B7F85ED" w14:textId="7B9F398D" w:rsidR="006B7E73" w:rsidRPr="000966D2" w:rsidRDefault="006B7E73" w:rsidP="006B7E73">
      <w:pPr>
        <w:pStyle w:val="ListParagraph"/>
        <w:numPr>
          <w:ilvl w:val="1"/>
          <w:numId w:val="5"/>
        </w:numPr>
        <w:rPr>
          <w:b/>
        </w:rPr>
      </w:pPr>
      <w:r w:rsidRPr="00835F29">
        <w:t>Attacks when player stays in field of view</w:t>
      </w:r>
    </w:p>
    <w:p w14:paraId="266FD3E1" w14:textId="67B05540" w:rsidR="000966D2" w:rsidRPr="00835F29" w:rsidRDefault="000966D2" w:rsidP="006B7E73">
      <w:pPr>
        <w:pStyle w:val="ListParagraph"/>
        <w:numPr>
          <w:ilvl w:val="1"/>
          <w:numId w:val="5"/>
        </w:numPr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21116BB5" wp14:editId="1AEBEB58">
            <wp:extent cx="821055" cy="821055"/>
            <wp:effectExtent l="0" t="0" r="0" b="0"/>
            <wp:docPr id="8" name="Picture 8" descr="Robot_shoo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bot_shoot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2EB" w14:textId="0BDEBF53" w:rsidR="00686D09" w:rsidRDefault="005D5FC1" w:rsidP="00686D09">
      <w:pPr>
        <w:pStyle w:val="ListParagraph"/>
        <w:numPr>
          <w:ilvl w:val="0"/>
          <w:numId w:val="5"/>
        </w:numPr>
      </w:pPr>
      <w:r w:rsidRPr="000966D2">
        <w:rPr>
          <w:b/>
        </w:rPr>
        <w:t>Slime</w:t>
      </w:r>
      <w:r w:rsidRPr="00835F29">
        <w:t>: chase player, use close-range attacks</w:t>
      </w:r>
    </w:p>
    <w:p w14:paraId="7B5E7BAF" w14:textId="31757502" w:rsidR="000966D2" w:rsidRDefault="000966D2" w:rsidP="000966D2">
      <w:pPr>
        <w:pStyle w:val="ListParagraph"/>
        <w:numPr>
          <w:ilvl w:val="1"/>
          <w:numId w:val="5"/>
        </w:numPr>
      </w:pPr>
      <w:r>
        <w:t>Patrols when player not in field of view</w:t>
      </w:r>
    </w:p>
    <w:p w14:paraId="2652DE2D" w14:textId="1188C728" w:rsidR="000966D2" w:rsidRDefault="000966D2" w:rsidP="000966D2">
      <w:pPr>
        <w:pStyle w:val="ListParagraph"/>
        <w:numPr>
          <w:ilvl w:val="1"/>
          <w:numId w:val="5"/>
        </w:numPr>
      </w:pPr>
      <w:r>
        <w:t>Chases player when they are in field of view</w:t>
      </w:r>
    </w:p>
    <w:p w14:paraId="14058000" w14:textId="26D2AF88" w:rsidR="000966D2" w:rsidRDefault="000966D2" w:rsidP="000966D2">
      <w:pPr>
        <w:pStyle w:val="ListParagraph"/>
        <w:numPr>
          <w:ilvl w:val="1"/>
          <w:numId w:val="5"/>
        </w:numPr>
      </w:pPr>
      <w:r>
        <w:t xml:space="preserve">Attacks when player is close enough </w:t>
      </w:r>
    </w:p>
    <w:p w14:paraId="7BA4BFC8" w14:textId="6E2F43FA" w:rsidR="000966D2" w:rsidRDefault="000966D2" w:rsidP="000966D2">
      <w:pPr>
        <w:pStyle w:val="ListParagraph"/>
        <w:numPr>
          <w:ilvl w:val="1"/>
          <w:numId w:val="5"/>
        </w:numPr>
      </w:pPr>
      <w:r>
        <w:rPr>
          <w:noProof/>
          <w:lang w:val="en-US" w:eastAsia="en-US"/>
        </w:rPr>
        <w:drawing>
          <wp:inline distT="0" distB="0" distL="0" distR="0" wp14:anchorId="4CBE364B" wp14:editId="043E898B">
            <wp:extent cx="1109345" cy="1109345"/>
            <wp:effectExtent l="0" t="0" r="0" b="0"/>
            <wp:docPr id="15" name="Picture 15" descr="walk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alk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B127" w14:textId="261E6679" w:rsidR="006D4760" w:rsidRPr="000966D2" w:rsidRDefault="000966D2" w:rsidP="006D4760">
      <w:pPr>
        <w:pStyle w:val="ListParagraph"/>
        <w:numPr>
          <w:ilvl w:val="0"/>
          <w:numId w:val="5"/>
        </w:numPr>
        <w:rPr>
          <w:i/>
        </w:rPr>
      </w:pPr>
      <w:r w:rsidRPr="000966D2">
        <w:rPr>
          <w:i/>
        </w:rPr>
        <w:t xml:space="preserve">[DLC1] </w:t>
      </w:r>
      <w:r w:rsidR="006D4760" w:rsidRPr="000966D2">
        <w:rPr>
          <w:b/>
          <w:i/>
        </w:rPr>
        <w:t>Soldier</w:t>
      </w:r>
      <w:r w:rsidR="006D4760" w:rsidRPr="000966D2">
        <w:rPr>
          <w:i/>
        </w:rPr>
        <w:t>: has strength in number, use ranged weapon, easy target</w:t>
      </w:r>
    </w:p>
    <w:p w14:paraId="0E4B58C4" w14:textId="6E33D737" w:rsidR="00CB2C2C" w:rsidRDefault="00CB2C2C" w:rsidP="00686D09">
      <w:pPr>
        <w:pStyle w:val="Heading1"/>
        <w:numPr>
          <w:ilvl w:val="0"/>
          <w:numId w:val="2"/>
        </w:numPr>
      </w:pPr>
      <w:bookmarkStart w:id="9" w:name="_Toc86005206"/>
      <w:r>
        <w:lastRenderedPageBreak/>
        <w:t>Platforms</w:t>
      </w:r>
    </w:p>
    <w:p w14:paraId="55D43CEF" w14:textId="55318EC2" w:rsidR="00CB2C2C" w:rsidRPr="00CB2C2C" w:rsidRDefault="00CB2C2C" w:rsidP="00CB2C2C">
      <w:r>
        <w:rPr>
          <w:noProof/>
          <w:lang w:val="en-US" w:eastAsia="en-US"/>
        </w:rPr>
        <w:drawing>
          <wp:inline distT="0" distB="0" distL="0" distR="0" wp14:anchorId="693E85E9" wp14:editId="7B93AB89">
            <wp:extent cx="594360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EE" w14:textId="42DF5EF9" w:rsidR="00686D09" w:rsidRDefault="005D5FC1" w:rsidP="00686D09">
      <w:pPr>
        <w:pStyle w:val="Heading1"/>
        <w:numPr>
          <w:ilvl w:val="0"/>
          <w:numId w:val="2"/>
        </w:numPr>
      </w:pPr>
      <w:r w:rsidRPr="005D5FC1">
        <w:t>Weapons</w:t>
      </w:r>
      <w:bookmarkEnd w:id="9"/>
    </w:p>
    <w:p w14:paraId="7648FAD7" w14:textId="5B19BE45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Default cannon: shoots individual bullets</w:t>
      </w:r>
    </w:p>
    <w:p w14:paraId="05A53EED" w14:textId="4F5D92C1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 xml:space="preserve">Rapid cannon: obtained via </w:t>
      </w:r>
      <w:proofErr w:type="spellStart"/>
      <w:r w:rsidRPr="00835F29">
        <w:t>powerups</w:t>
      </w:r>
      <w:proofErr w:type="spellEnd"/>
      <w:r w:rsidRPr="00835F29">
        <w:t>, rapid fire energy beams until player gets hit</w:t>
      </w:r>
    </w:p>
    <w:p w14:paraId="08B812F0" w14:textId="15EDC3EA" w:rsidR="00686D09" w:rsidRDefault="005D5FC1" w:rsidP="005D5FC1">
      <w:pPr>
        <w:pStyle w:val="Heading1"/>
        <w:numPr>
          <w:ilvl w:val="0"/>
          <w:numId w:val="2"/>
        </w:numPr>
      </w:pPr>
      <w:bookmarkStart w:id="10" w:name="_Toc86005207"/>
      <w:r w:rsidRPr="005D5FC1">
        <w:t>Scoring</w:t>
      </w:r>
      <w:bookmarkEnd w:id="10"/>
      <w:r w:rsidRPr="005D5FC1">
        <w:t xml:space="preserve"> </w:t>
      </w:r>
    </w:p>
    <w:p w14:paraId="5D81B3C2" w14:textId="6F0F5CF8" w:rsidR="005D5FC1" w:rsidRPr="00835F29" w:rsidRDefault="005D5FC1" w:rsidP="005D5FC1">
      <w:pPr>
        <w:pStyle w:val="ListParagraph"/>
        <w:numPr>
          <w:ilvl w:val="0"/>
          <w:numId w:val="5"/>
        </w:numPr>
      </w:pPr>
      <w:r w:rsidRPr="00835F29">
        <w:t>Player can score by defeating enemies and eating health items while at full health.</w:t>
      </w:r>
    </w:p>
    <w:p w14:paraId="258D6647" w14:textId="77777777" w:rsidR="00835F29" w:rsidRPr="00835F29" w:rsidRDefault="00835F29" w:rsidP="00835F29">
      <w:pPr>
        <w:pStyle w:val="ListParagraph"/>
        <w:numPr>
          <w:ilvl w:val="0"/>
          <w:numId w:val="5"/>
        </w:numPr>
        <w:rPr>
          <w:color w:val="FF0000"/>
        </w:rPr>
      </w:pPr>
      <w:r w:rsidRPr="00835F29">
        <w:rPr>
          <w:color w:val="FF0000"/>
        </w:rPr>
        <w:t xml:space="preserve">Food behaviors: </w:t>
      </w:r>
    </w:p>
    <w:p w14:paraId="3C9985DD" w14:textId="77777777" w:rsidR="00835F29" w:rsidRPr="00835F29" w:rsidRDefault="00835F29" w:rsidP="00835F29">
      <w:pPr>
        <w:pStyle w:val="ListParagraph"/>
        <w:numPr>
          <w:ilvl w:val="1"/>
          <w:numId w:val="5"/>
        </w:numPr>
        <w:rPr>
          <w:color w:val="FF0000"/>
        </w:rPr>
      </w:pPr>
      <w:r w:rsidRPr="00835F29">
        <w:rPr>
          <w:color w:val="FF0000"/>
        </w:rPr>
        <w:t>4 tier: low (5 pts), default (10 pts), high (20 pts), beyond (30 pts)</w:t>
      </w:r>
    </w:p>
    <w:p w14:paraId="3B6E79E6" w14:textId="0982491B" w:rsidR="00835F29" w:rsidRPr="00835F29" w:rsidRDefault="00835F29" w:rsidP="00835F29">
      <w:pPr>
        <w:pStyle w:val="ListParagraph"/>
        <w:numPr>
          <w:ilvl w:val="1"/>
          <w:numId w:val="5"/>
        </w:numPr>
        <w:rPr>
          <w:color w:val="FF0000"/>
        </w:rPr>
      </w:pPr>
      <w:r w:rsidRPr="00835F29">
        <w:rPr>
          <w:color w:val="FF0000"/>
        </w:rPr>
        <w:t xml:space="preserve">Restores HP if &lt;100%, increases score if HP = 100% </w:t>
      </w:r>
    </w:p>
    <w:p w14:paraId="08B812F3" w14:textId="13E9ABDF" w:rsidR="00686D09" w:rsidRDefault="005D5FC1" w:rsidP="00EF5E1E">
      <w:pPr>
        <w:pStyle w:val="Heading1"/>
        <w:numPr>
          <w:ilvl w:val="0"/>
          <w:numId w:val="2"/>
        </w:numPr>
      </w:pPr>
      <w:bookmarkStart w:id="11" w:name="_Toc86005208"/>
      <w:r w:rsidRPr="005D5FC1">
        <w:t>Sound Index</w:t>
      </w:r>
      <w:bookmarkEnd w:id="11"/>
    </w:p>
    <w:p w14:paraId="6DB005B6" w14:textId="4DD63A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menu.wav</w:t>
      </w:r>
      <w:r>
        <w:t>: menu soundtrack</w:t>
      </w:r>
    </w:p>
    <w:p w14:paraId="06733BB1" w14:textId="0CF791D1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battle.wav</w:t>
      </w:r>
      <w:r>
        <w:t>: battle soundtrack</w:t>
      </w:r>
    </w:p>
    <w:p w14:paraId="10A1C31D" w14:textId="43278D0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enemy_hit.ogg</w:t>
      </w:r>
      <w:r>
        <w:t>: enemy hit SFX</w:t>
      </w:r>
    </w:p>
    <w:p w14:paraId="5F59E815" w14:textId="17B2AD0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menu_click.wav</w:t>
      </w:r>
      <w:r>
        <w:t>: menu click SFX</w:t>
      </w:r>
    </w:p>
    <w:p w14:paraId="3CA3EE2F" w14:textId="25D642B2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normal_shot.ogg</w:t>
      </w:r>
      <w:r>
        <w:t>: player default shoot SFX</w:t>
      </w:r>
    </w:p>
    <w:p w14:paraId="27C97DF5" w14:textId="01E4DFE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player_explosion01.wav</w:t>
      </w:r>
      <w:r>
        <w:t>: player death SFX</w:t>
      </w:r>
    </w:p>
    <w:p w14:paraId="446DF203" w14:textId="6679C0D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powerup.wav</w:t>
      </w:r>
      <w:r>
        <w:t xml:space="preserve">: player </w:t>
      </w:r>
      <w:proofErr w:type="spellStart"/>
      <w:r>
        <w:t>powerup</w:t>
      </w:r>
      <w:proofErr w:type="spellEnd"/>
      <w:r>
        <w:t xml:space="preserve"> SFX</w:t>
      </w:r>
    </w:p>
    <w:p w14:paraId="67E8F497" w14:textId="57B4908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rapid_shot.ogg</w:t>
      </w:r>
      <w:r>
        <w:t>: player powered up shoot SFX</w:t>
      </w:r>
    </w:p>
    <w:p w14:paraId="0987B135" w14:textId="02957AC1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robot_explode01.flac</w:t>
      </w:r>
      <w:r>
        <w:t>: enemy robot death SFX</w:t>
      </w:r>
    </w:p>
    <w:p w14:paraId="74697DBE" w14:textId="77777777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robot_explode02.wav</w:t>
      </w:r>
      <w:r>
        <w:t>: enemy robot death SFX</w:t>
      </w:r>
    </w:p>
    <w:p w14:paraId="3B92E381" w14:textId="3C638D44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robot_shoot.mp3</w:t>
      </w:r>
      <w:r>
        <w:t>: enemy robot shoot SFX</w:t>
      </w:r>
    </w:p>
    <w:p w14:paraId="522F3B99" w14:textId="0DCBFEC4" w:rsidR="00B72184" w:rsidRPr="00EF5E1E" w:rsidRDefault="00B72184" w:rsidP="00B72184">
      <w:pPr>
        <w:pStyle w:val="ListParagraph"/>
        <w:numPr>
          <w:ilvl w:val="0"/>
          <w:numId w:val="5"/>
        </w:numPr>
      </w:pPr>
      <w:r w:rsidRPr="00B72184">
        <w:t>soldier_shoot.ogg</w:t>
      </w:r>
      <w:r>
        <w:t>: soldier shoot SFX</w:t>
      </w:r>
    </w:p>
    <w:p w14:paraId="08B8131D" w14:textId="77716879" w:rsidR="005C2F0F" w:rsidRDefault="008408A9" w:rsidP="00EF5E1E">
      <w:pPr>
        <w:pStyle w:val="Heading1"/>
        <w:numPr>
          <w:ilvl w:val="0"/>
          <w:numId w:val="2"/>
        </w:numPr>
      </w:pPr>
      <w:bookmarkStart w:id="12" w:name="_Toc86005209"/>
      <w:r w:rsidRPr="008408A9">
        <w:lastRenderedPageBreak/>
        <w:t>Art / Multimedia Index</w:t>
      </w:r>
      <w:bookmarkEnd w:id="12"/>
    </w:p>
    <w:p w14:paraId="54C1CECF" w14:textId="713156FD" w:rsidR="00EF5E1E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\Assets\Warped Caves\Artwork\Sprites\player"</w:t>
      </w:r>
      <w:r>
        <w:t>: player sprites</w:t>
      </w:r>
    </w:p>
    <w:p w14:paraId="1B2B991A" w14:textId="3AE6DFD8" w:rsidR="00B72184" w:rsidRDefault="00677F4E" w:rsidP="00B72184">
      <w:pPr>
        <w:pStyle w:val="ListParagraph"/>
      </w:pPr>
      <w:r>
        <w:pict w14:anchorId="5103D38B">
          <v:shape id="_x0000_i1027" type="#_x0000_t75" style="width:79.35pt;height:79.35pt">
            <v:imagedata r:id="rId21" o:title="player-run-shot-4"/>
          </v:shape>
        </w:pict>
      </w:r>
    </w:p>
    <w:p w14:paraId="173A6218" w14:textId="008C9D7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</w:t>
      </w:r>
      <w:proofErr w:type="spellStart"/>
      <w:r w:rsidRPr="00B72184">
        <w:t>DualCorStudios</w:t>
      </w:r>
      <w:proofErr w:type="spellEnd"/>
      <w:r w:rsidRPr="00B72184">
        <w:t>\</w:t>
      </w:r>
      <w:proofErr w:type="spellStart"/>
      <w:r w:rsidRPr="00B72184">
        <w:t>BasicUI</w:t>
      </w:r>
      <w:proofErr w:type="spellEnd"/>
      <w:r w:rsidRPr="00B72184">
        <w:t xml:space="preserve"> Caution\Prefabs"</w:t>
      </w:r>
      <w:r>
        <w:t>: menu UI objects</w:t>
      </w:r>
    </w:p>
    <w:p w14:paraId="41524D85" w14:textId="2F989202" w:rsidR="00B72184" w:rsidRDefault="00B72184" w:rsidP="00B72184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3C291554" wp14:editId="0F23F8B5">
            <wp:extent cx="4828571" cy="36285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8E4" w14:textId="13A118E6" w:rsidR="00B72184" w:rsidRDefault="00B72184" w:rsidP="00B72184">
      <w:pPr>
        <w:pStyle w:val="ListParagraph"/>
      </w:pPr>
    </w:p>
    <w:p w14:paraId="2644F098" w14:textId="5AEB6A87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\Assets\Robot Shooting Game\Robot"</w:t>
      </w:r>
      <w:r>
        <w:t>: robot enemy sprites</w:t>
      </w:r>
    </w:p>
    <w:p w14:paraId="7DDADEC6" w14:textId="1B42DB36" w:rsidR="00B72184" w:rsidRDefault="00677F4E" w:rsidP="00B72184">
      <w:pPr>
        <w:pStyle w:val="ListParagraph"/>
      </w:pPr>
      <w:r>
        <w:pict w14:anchorId="6EE06C4C">
          <v:shape id="_x0000_i1028" type="#_x0000_t75" style="width:64.65pt;height:64.65pt">
            <v:imagedata r:id="rId25" o:title="Robot_shoot 1"/>
          </v:shape>
        </w:pict>
      </w:r>
    </w:p>
    <w:p w14:paraId="2ACBFD3C" w14:textId="24CBE31B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\Assets\Free Pixel Army\Prefabs"</w:t>
      </w:r>
      <w:r>
        <w:t>: soldier enemy sprites</w:t>
      </w:r>
    </w:p>
    <w:p w14:paraId="46FD6AD1" w14:textId="7A3706BA" w:rsidR="00B72184" w:rsidRDefault="00677F4E" w:rsidP="00B72184">
      <w:pPr>
        <w:pStyle w:val="ListParagraph"/>
      </w:pPr>
      <w:r>
        <w:lastRenderedPageBreak/>
        <w:pict w14:anchorId="704AF87D">
          <v:shape id="_x0000_i1029" type="#_x0000_t75" style="width:111.35pt;height:111.35pt">
            <v:imagedata r:id="rId26" o:title="Helmet"/>
          </v:shape>
        </w:pict>
      </w:r>
    </w:p>
    <w:p w14:paraId="39DEAF51" w14:textId="363E88A8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\Assets\Slime\Prefab"</w:t>
      </w:r>
      <w:r>
        <w:t>: slime enemy sprites</w:t>
      </w:r>
    </w:p>
    <w:p w14:paraId="770E5B33" w14:textId="44667CA2" w:rsidR="00B72184" w:rsidRDefault="00677F4E" w:rsidP="00B72184">
      <w:pPr>
        <w:pStyle w:val="ListParagraph"/>
      </w:pPr>
      <w:r>
        <w:pict w14:anchorId="18CDAD7C">
          <v:shape id="_x0000_i1030" type="#_x0000_t75" style="width:87.35pt;height:87.35pt">
            <v:imagedata r:id="rId27" o:title="walk01"/>
          </v:shape>
        </w:pict>
      </w:r>
    </w:p>
    <w:p w14:paraId="2AC83E13" w14:textId="532757E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\Assets\FreePixelFood\Sprite\Food"</w:t>
      </w:r>
      <w:r>
        <w:t>: food pickup objects</w:t>
      </w:r>
    </w:p>
    <w:p w14:paraId="2FAEF6CD" w14:textId="73A23FA8" w:rsidR="00B72184" w:rsidRDefault="00677F4E" w:rsidP="00B72184">
      <w:pPr>
        <w:pStyle w:val="ListParagraph"/>
      </w:pPr>
      <w:r>
        <w:pict w14:anchorId="24D5CE55">
          <v:shape id="_x0000_i1031" type="#_x0000_t75" style="width:96pt;height:96pt">
            <v:imagedata r:id="rId28" o:title="Food"/>
          </v:shape>
        </w:pict>
      </w:r>
    </w:p>
    <w:p w14:paraId="32710FB6" w14:textId="6D01638E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</w:t>
      </w:r>
      <w:proofErr w:type="spellStart"/>
      <w:r w:rsidRPr="00B72184">
        <w:t>MainAsset</w:t>
      </w:r>
      <w:proofErr w:type="spellEnd"/>
      <w:r w:rsidRPr="00B72184">
        <w:t>\</w:t>
      </w:r>
      <w:proofErr w:type="spellStart"/>
      <w:r w:rsidRPr="00B72184">
        <w:t>png</w:t>
      </w:r>
      <w:proofErr w:type="spellEnd"/>
      <w:r w:rsidRPr="00B72184">
        <w:t>\64"</w:t>
      </w:r>
      <w:r>
        <w:t>: food pickup objects with more details</w:t>
      </w:r>
    </w:p>
    <w:p w14:paraId="50F74506" w14:textId="54BCDE68" w:rsidR="00B72184" w:rsidRDefault="009A1DDC" w:rsidP="00B72184">
      <w:pPr>
        <w:pStyle w:val="ListParagraph"/>
      </w:pPr>
      <w:r>
        <w:pict w14:anchorId="08B572F1">
          <v:shape id="_x0000_i1032" type="#_x0000_t75" style="width:64.65pt;height:64.65pt">
            <v:imagedata r:id="rId29" o:title="food_01"/>
          </v:shape>
        </w:pict>
      </w:r>
    </w:p>
    <w:p w14:paraId="6CAD110C" w14:textId="68464DA6" w:rsidR="00B72184" w:rsidRDefault="00B72184" w:rsidP="00B72184">
      <w:pPr>
        <w:pStyle w:val="ListParagraph"/>
        <w:numPr>
          <w:ilvl w:val="0"/>
          <w:numId w:val="5"/>
        </w:numPr>
      </w:pPr>
      <w:r w:rsidRPr="00B72184">
        <w:t>"</w:t>
      </w:r>
      <w:r w:rsidR="002E5A2F">
        <w:t>W:\WD_DATA\GBC\S5\GAME 2014_MOBILE GAME DEVELOPMENT I\ASSIGN</w:t>
      </w:r>
      <w:r w:rsidRPr="00B72184">
        <w:t>\</w:t>
      </w:r>
      <w:r w:rsidR="00403A2B">
        <w:t>GAME-2014_A2</w:t>
      </w:r>
      <w:r w:rsidRPr="00B72184">
        <w:t>\</w:t>
      </w:r>
      <w:r w:rsidR="00403A2B">
        <w:t>GAME-2014_A2</w:t>
      </w:r>
      <w:r w:rsidRPr="00B72184">
        <w:t>\Assets\Sprites"</w:t>
      </w:r>
      <w:r>
        <w:t>: bullet objects</w:t>
      </w:r>
    </w:p>
    <w:p w14:paraId="3B6511F0" w14:textId="1039580A" w:rsidR="00B72184" w:rsidRPr="00EF5E1E" w:rsidRDefault="009A1DDC" w:rsidP="00B72184">
      <w:pPr>
        <w:pStyle w:val="ListParagraph"/>
      </w:pPr>
      <w:r>
        <w:lastRenderedPageBreak/>
        <w:pict w14:anchorId="02F32BC9">
          <v:shape id="_x0000_i1033" type="#_x0000_t75" style="width:48pt;height:228.65pt">
            <v:imagedata r:id="rId30" o:title="Fire_Bullet_Part1"/>
          </v:shape>
        </w:pict>
      </w:r>
    </w:p>
    <w:sectPr w:rsidR="00B72184" w:rsidRPr="00EF5E1E" w:rsidSect="00C5649B">
      <w:headerReference w:type="even" r:id="rId31"/>
      <w:headerReference w:type="default" r:id="rId32"/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BEB2F0" w14:textId="77777777" w:rsidR="009A1DDC" w:rsidRDefault="009A1DDC" w:rsidP="00C152DC">
      <w:pPr>
        <w:spacing w:after="0" w:line="240" w:lineRule="auto"/>
      </w:pPr>
      <w:r>
        <w:separator/>
      </w:r>
    </w:p>
  </w:endnote>
  <w:endnote w:type="continuationSeparator" w:id="0">
    <w:p w14:paraId="0251E66C" w14:textId="77777777" w:rsidR="009A1DDC" w:rsidRDefault="009A1DDC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D" w14:textId="7E4D386B" w:rsidR="00EE29C1" w:rsidRPr="002D62CF" w:rsidRDefault="00EE29C1" w:rsidP="002D62C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5649B" w:rsidRPr="00C5649B">
      <w:rPr>
        <w:rFonts w:asciiTheme="majorHAnsi" w:hAnsiTheme="majorHAnsi"/>
        <w:noProof/>
      </w:rPr>
      <w:t>12</w:t>
    </w:r>
    <w:r>
      <w:rPr>
        <w:rFonts w:asciiTheme="majorHAnsi" w:hAnsiTheme="majorHAns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8132E" w14:textId="19FE06EB" w:rsidR="00EE29C1" w:rsidRDefault="00402FA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1.1</w:t>
    </w:r>
    <w:r w:rsidR="00EE29C1">
      <w:rPr>
        <w:rFonts w:asciiTheme="majorHAnsi" w:hAnsiTheme="majorHAnsi"/>
      </w:rPr>
      <w:ptab w:relativeTo="margin" w:alignment="right" w:leader="none"/>
    </w:r>
    <w:r w:rsidR="00EE29C1">
      <w:rPr>
        <w:rFonts w:asciiTheme="majorHAnsi" w:hAnsiTheme="majorHAnsi"/>
      </w:rPr>
      <w:t xml:space="preserve">Page </w:t>
    </w:r>
    <w:r w:rsidR="00EE29C1">
      <w:fldChar w:fldCharType="begin"/>
    </w:r>
    <w:r w:rsidR="00EE29C1">
      <w:instrText xml:space="preserve"> PAGE   \* MERGEFORMAT </w:instrText>
    </w:r>
    <w:r w:rsidR="00EE29C1">
      <w:fldChar w:fldCharType="separate"/>
    </w:r>
    <w:r w:rsidRPr="00402FA9">
      <w:rPr>
        <w:rFonts w:asciiTheme="majorHAnsi" w:hAnsiTheme="majorHAnsi"/>
        <w:noProof/>
      </w:rPr>
      <w:t>15</w:t>
    </w:r>
    <w:r w:rsidR="00EE29C1">
      <w:rPr>
        <w:rFonts w:asciiTheme="majorHAnsi" w:hAnsiTheme="majorHAnsi"/>
        <w:noProof/>
      </w:rPr>
      <w:fldChar w:fldCharType="end"/>
    </w:r>
  </w:p>
  <w:p w14:paraId="08B8132F" w14:textId="77777777" w:rsidR="00EE29C1" w:rsidRDefault="00EE2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12116" w14:textId="77777777" w:rsidR="009A1DDC" w:rsidRDefault="009A1DDC" w:rsidP="00C152DC">
      <w:pPr>
        <w:spacing w:after="0" w:line="240" w:lineRule="auto"/>
      </w:pPr>
      <w:r>
        <w:separator/>
      </w:r>
    </w:p>
  </w:footnote>
  <w:footnote w:type="continuationSeparator" w:id="0">
    <w:p w14:paraId="31532AB6" w14:textId="77777777" w:rsidR="009A1DDC" w:rsidRDefault="009A1DDC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EE29C1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A6037DF" w:rsidR="00EE29C1" w:rsidRDefault="00EE29C1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42D8E">
                <w:rPr>
                  <w:b/>
                  <w:bCs/>
                  <w:caps/>
                  <w:sz w:val="24"/>
                  <w:szCs w:val="24"/>
                </w:rPr>
                <w:t>Metal Jump X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12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A5C0982" w:rsidR="00EE29C1" w:rsidRDefault="00677F4E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12, 2021</w:t>
              </w:r>
            </w:p>
          </w:tc>
        </w:sdtContent>
      </w:sdt>
    </w:tr>
  </w:tbl>
  <w:p w14:paraId="08B81327" w14:textId="77777777" w:rsidR="00EE29C1" w:rsidRDefault="00EE29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EE29C1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12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0D89ACDA" w:rsidR="00EE29C1" w:rsidRPr="00C152DC" w:rsidRDefault="00677F4E" w:rsidP="00677F4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 xml:space="preserve">December </w:t>
              </w:r>
              <w:r w:rsidR="00D42D8E">
                <w:rPr>
                  <w:color w:val="FFFFFF" w:themeColor="background1"/>
                  <w:lang w:val="en-US"/>
                </w:rPr>
                <w:t>1</w:t>
              </w:r>
              <w:r>
                <w:rPr>
                  <w:color w:val="FFFFFF" w:themeColor="background1"/>
                  <w:lang w:val="en-US"/>
                </w:rPr>
                <w:t>2</w:t>
              </w:r>
              <w:r w:rsidR="00EE29C1">
                <w:rPr>
                  <w:color w:val="FFFFFF" w:themeColor="background1"/>
                  <w:lang w:val="en-US"/>
                </w:rPr>
                <w:t>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3EA5121A" w:rsidR="00EE29C1" w:rsidRDefault="00EE29C1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42D8E">
                <w:rPr>
                  <w:b/>
                  <w:bCs/>
                  <w:caps/>
                  <w:sz w:val="24"/>
                  <w:szCs w:val="24"/>
                </w:rPr>
                <w:t>Metal Jump X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EE29C1" w:rsidRDefault="00EE2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57C15"/>
    <w:multiLevelType w:val="hybridMultilevel"/>
    <w:tmpl w:val="363614DA"/>
    <w:lvl w:ilvl="0" w:tplc="09A8B5F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56F46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44DC1"/>
    <w:multiLevelType w:val="hybridMultilevel"/>
    <w:tmpl w:val="673A7A0C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54779"/>
    <w:multiLevelType w:val="hybridMultilevel"/>
    <w:tmpl w:val="7FCC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657FA"/>
    <w:multiLevelType w:val="hybridMultilevel"/>
    <w:tmpl w:val="93FA7B52"/>
    <w:lvl w:ilvl="0" w:tplc="9A9E27B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14BB5"/>
    <w:multiLevelType w:val="hybridMultilevel"/>
    <w:tmpl w:val="5262D012"/>
    <w:lvl w:ilvl="0" w:tplc="2B84AC7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0966D2"/>
    <w:rsid w:val="0016561C"/>
    <w:rsid w:val="002D62CF"/>
    <w:rsid w:val="002E5A2F"/>
    <w:rsid w:val="00383A5B"/>
    <w:rsid w:val="003B7C9E"/>
    <w:rsid w:val="003E1D34"/>
    <w:rsid w:val="003E1D56"/>
    <w:rsid w:val="00402FA9"/>
    <w:rsid w:val="00403A2B"/>
    <w:rsid w:val="00420F46"/>
    <w:rsid w:val="0052734F"/>
    <w:rsid w:val="00561447"/>
    <w:rsid w:val="005C2F0F"/>
    <w:rsid w:val="005D5FC1"/>
    <w:rsid w:val="005F37CD"/>
    <w:rsid w:val="0060518D"/>
    <w:rsid w:val="00677F4E"/>
    <w:rsid w:val="00686D09"/>
    <w:rsid w:val="00691022"/>
    <w:rsid w:val="006A1DBB"/>
    <w:rsid w:val="006B7E73"/>
    <w:rsid w:val="006D4760"/>
    <w:rsid w:val="00744BAC"/>
    <w:rsid w:val="007D2A8E"/>
    <w:rsid w:val="00835B34"/>
    <w:rsid w:val="00835F29"/>
    <w:rsid w:val="008408A9"/>
    <w:rsid w:val="00856BCF"/>
    <w:rsid w:val="008C6B2D"/>
    <w:rsid w:val="008E601F"/>
    <w:rsid w:val="008F3C94"/>
    <w:rsid w:val="00912407"/>
    <w:rsid w:val="00953C99"/>
    <w:rsid w:val="009878CF"/>
    <w:rsid w:val="00996533"/>
    <w:rsid w:val="009A1DDC"/>
    <w:rsid w:val="009A4D42"/>
    <w:rsid w:val="009C79DD"/>
    <w:rsid w:val="009F6693"/>
    <w:rsid w:val="00AA765B"/>
    <w:rsid w:val="00AD223E"/>
    <w:rsid w:val="00B27675"/>
    <w:rsid w:val="00B41D09"/>
    <w:rsid w:val="00B72184"/>
    <w:rsid w:val="00B9328A"/>
    <w:rsid w:val="00BF4089"/>
    <w:rsid w:val="00C152DC"/>
    <w:rsid w:val="00C5649B"/>
    <w:rsid w:val="00C9166E"/>
    <w:rsid w:val="00CB2C2C"/>
    <w:rsid w:val="00D42D8E"/>
    <w:rsid w:val="00D668E0"/>
    <w:rsid w:val="00D82416"/>
    <w:rsid w:val="00E313BE"/>
    <w:rsid w:val="00EB6F93"/>
    <w:rsid w:val="00EE29C1"/>
    <w:rsid w:val="00EF5E1E"/>
    <w:rsid w:val="00F35C9E"/>
    <w:rsid w:val="00F362D0"/>
    <w:rsid w:val="00F8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paragraph" w:styleId="Title">
    <w:name w:val="Title"/>
    <w:basedOn w:val="Normal"/>
    <w:next w:val="Normal"/>
    <w:link w:val="TitleChar"/>
    <w:uiPriority w:val="10"/>
    <w:qFormat/>
    <w:rsid w:val="00383A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A5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3A5B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D62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767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76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7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jimaMcMaple/GAME-2014_A2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2021-12-12T00:00:00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63563C9-BDF1-4DFE-95F2-ED624140C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1652</TotalTime>
  <Pages>1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Metal Jump X</vt:lpstr>
    </vt:vector>
  </TitlesOfParts>
  <Company>KOJIMA PRODUCTIONS</Company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Metal Jump X</dc:title>
  <dc:subject>An action platformer game</dc:subject>
  <dc:creator>Trung Le - 101264698</dc:creator>
  <cp:lastModifiedBy>JD</cp:lastModifiedBy>
  <cp:revision>20</cp:revision>
  <dcterms:created xsi:type="dcterms:W3CDTF">2021-10-03T01:53:00Z</dcterms:created>
  <dcterms:modified xsi:type="dcterms:W3CDTF">2021-12-13T02:20:00Z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